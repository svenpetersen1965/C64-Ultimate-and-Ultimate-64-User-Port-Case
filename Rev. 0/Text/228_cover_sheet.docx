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ECA4" w14:textId="4B540855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0F9A5195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2E387A4D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47B8A627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2CFF1177B16D4305B111787F777D27D6"/>
        </w:placeholder>
      </w:sdtPr>
      <w:sdtEndPr>
        <w:rPr>
          <w:sz w:val="48"/>
          <w:szCs w:val="48"/>
        </w:rPr>
      </w:sdtEndPr>
      <w:sdtContent>
        <w:p w14:paraId="11CAF944" w14:textId="7A56687D" w:rsidR="00D20149" w:rsidRPr="00950B62" w:rsidRDefault="00A24E08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C64U/Ultimate 64 User Port Case</w:t>
          </w:r>
        </w:p>
      </w:sdtContent>
    </w:sdt>
    <w:p w14:paraId="32C96A0A" w14:textId="39608D0E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A24E08">
        <w:rPr>
          <w:sz w:val="36"/>
          <w:szCs w:val="36"/>
          <w:lang w:val="en-US"/>
        </w:rPr>
        <w:t>228</w:t>
      </w:r>
    </w:p>
    <w:p w14:paraId="73F5CE48" w14:textId="48103391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A24E08">
        <w:rPr>
          <w:sz w:val="36"/>
          <w:szCs w:val="36"/>
          <w:lang w:val="en-US"/>
        </w:rPr>
        <w:t>0</w:t>
      </w:r>
    </w:p>
    <w:p w14:paraId="37F79964" w14:textId="59457433" w:rsidR="009A38BA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A24E08">
        <w:rPr>
          <w:sz w:val="36"/>
          <w:szCs w:val="36"/>
          <w:lang w:val="en-US"/>
        </w:rPr>
        <w:t>08.07.2026</w:t>
      </w:r>
    </w:p>
    <w:p w14:paraId="3DA19292" w14:textId="77777777" w:rsidR="009A38BA" w:rsidRDefault="009A38BA" w:rsidP="00D20149">
      <w:pPr>
        <w:jc w:val="center"/>
        <w:rPr>
          <w:sz w:val="36"/>
          <w:szCs w:val="36"/>
          <w:lang w:val="en-US"/>
        </w:rPr>
      </w:pPr>
    </w:p>
    <w:p w14:paraId="4D404876" w14:textId="502CF727" w:rsidR="00A24E08" w:rsidRPr="00950B62" w:rsidRDefault="00A24E08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8126E5B" wp14:editId="49CA3FF9">
            <wp:extent cx="5041392" cy="3361944"/>
            <wp:effectExtent l="0" t="0" r="6985" b="0"/>
            <wp:docPr id="17902813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1355" name="Grafik 1790281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08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08"/>
    <w:rsid w:val="00394953"/>
    <w:rsid w:val="0070552A"/>
    <w:rsid w:val="007D5C22"/>
    <w:rsid w:val="008E1A38"/>
    <w:rsid w:val="00923FE4"/>
    <w:rsid w:val="00950B62"/>
    <w:rsid w:val="009A38BA"/>
    <w:rsid w:val="00A24E08"/>
    <w:rsid w:val="00B510DA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E8872"/>
  <w15:chartTrackingRefBased/>
  <w15:docId w15:val="{9F03991B-8334-4E2C-9298-45D8123B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FF1177B16D4305B111787F777D27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9EC654-2949-4D3F-825D-5913FE464076}"/>
      </w:docPartPr>
      <w:docPartBody>
        <w:p w:rsidR="005B4CBA" w:rsidRDefault="005B4CBA">
          <w:pPr>
            <w:pStyle w:val="2CFF1177B16D4305B111787F777D27D6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BA"/>
    <w:rsid w:val="005B4CBA"/>
    <w:rsid w:val="008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2CFF1177B16D4305B111787F777D27D6">
    <w:name w:val="2CFF1177B16D4305B111787F777D27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15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2026-07-08T14:53:00Z</dcterms:created>
  <dcterms:modified xsi:type="dcterms:W3CDTF">2026-07-08T14:56:00Z</dcterms:modified>
</cp:coreProperties>
</file>